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12FE6" w:rsidRDefault="00C12FE6"/>
    <w:sectPr w:rsidR="00C12FE6" w:rsidSect="00E85B5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02C18" w:rsidRDefault="00602C18">
      <w:pPr>
        <w:spacing w:line="240" w:lineRule="auto"/>
      </w:pPr>
      <w:r>
        <w:separator/>
      </w:r>
    </w:p>
  </w:endnote>
  <w:endnote w:type="continuationSeparator" w:id="0">
    <w:p w:rsidR="00602C18" w:rsidRDefault="00602C1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MingLiU">
    <w:altName w:val="新細明體"/>
    <w:panose1 w:val="02010601000101010101"/>
    <w:charset w:val="88"/>
    <w:family w:val="auto"/>
    <w:notTrueType/>
    <w:pitch w:val="variable"/>
    <w:sig w:usb0="00000001" w:usb1="08080000" w:usb2="00000010" w:usb3="00000000" w:csb0="001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91197" w:rsidRDefault="00291197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535B1" w:rsidRDefault="00450646">
    <w:pPr>
      <w:pStyle w:val="Footer"/>
    </w:pPr>
    <w:r>
      <w:t xml:space="preserve">  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91197" w:rsidRDefault="00291197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02C18" w:rsidRDefault="00602C18">
      <w:pPr>
        <w:spacing w:line="240" w:lineRule="auto"/>
      </w:pPr>
      <w:r>
        <w:separator/>
      </w:r>
    </w:p>
  </w:footnote>
  <w:footnote w:type="continuationSeparator" w:id="0">
    <w:p w:rsidR="00602C18" w:rsidRDefault="00602C1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91197" w:rsidRDefault="00291197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E3AC9" w:rsidRDefault="00CE3AC9" w:rsidP="00CE3AC9">
    <w:pPr>
      <w:jc w:val="center"/>
      <w:rPr>
        <w:rFonts w:eastAsia="PMingLiU"/>
        <w:b/>
        <w:smallCaps/>
        <w:noProof/>
        <w:sz w:val="36"/>
        <w:szCs w:val="32"/>
      </w:rPr>
    </w:pPr>
    <w:bookmarkStart w:id="0" w:name="_Hlk479932114"/>
    <w:bookmarkStart w:id="1" w:name="OLE_LINK27"/>
    <w:bookmarkStart w:id="2" w:name="OLE_LINK26"/>
    <w:bookmarkStart w:id="3" w:name="_Hlk479932111"/>
    <w:bookmarkStart w:id="4" w:name="OLE_LINK25"/>
    <w:bookmarkStart w:id="5" w:name="OLE_LINK24"/>
    <w:bookmarkStart w:id="6" w:name="_Hlk479932077"/>
    <w:bookmarkStart w:id="7" w:name="OLE_LINK23"/>
    <w:bookmarkStart w:id="8" w:name="OLE_LINK22"/>
    <w:bookmarkStart w:id="9" w:name="_Hlk479931005"/>
    <w:bookmarkStart w:id="10" w:name="OLE_LINK17"/>
    <w:bookmarkStart w:id="11" w:name="OLE_LINK16"/>
    <w:bookmarkStart w:id="12" w:name="_Hlk479931000"/>
    <w:bookmarkStart w:id="13" w:name="OLE_LINK15"/>
    <w:bookmarkStart w:id="14" w:name="OLE_LINK14"/>
    <w:bookmarkStart w:id="15" w:name="_Hlk479929056"/>
    <w:bookmarkStart w:id="16" w:name="OLE_LINK10"/>
    <w:bookmarkStart w:id="17" w:name="OLE_LINK9"/>
    <w:bookmarkStart w:id="18" w:name="_Hlk479929047"/>
    <w:bookmarkStart w:id="19" w:name="OLE_LINK8"/>
    <w:bookmarkStart w:id="20" w:name="OLE_LINK7"/>
    <w:bookmarkStart w:id="21" w:name="_Hlk479928905"/>
    <w:bookmarkStart w:id="22" w:name="OLE_LINK4"/>
    <w:bookmarkStart w:id="23" w:name="OLE_LINK3"/>
    <w:bookmarkStart w:id="24" w:name="_Hlk479928904"/>
    <w:bookmarkStart w:id="25" w:name="OLE_LINK2"/>
    <w:bookmarkStart w:id="26" w:name="OLE_LINK1"/>
    <w:r>
      <w:rPr>
        <w:rFonts w:eastAsia="PMingLiU"/>
        <w:b/>
        <w:smallCaps/>
        <w:noProof/>
        <w:sz w:val="36"/>
        <w:szCs w:val="32"/>
      </w:rPr>
      <w:t>Billy H. Ford, MD, PC</w:t>
    </w:r>
  </w:p>
  <w:p w:rsidR="00CE3AC9" w:rsidRDefault="00CE3AC9" w:rsidP="00CE3AC9">
    <w:pPr>
      <w:jc w:val="center"/>
      <w:rPr>
        <w:rFonts w:eastAsia="PMingLiU"/>
      </w:rPr>
    </w:pPr>
    <w:r>
      <w:rPr>
        <w:rFonts w:eastAsia="PMingLiU"/>
      </w:rPr>
      <w:t>bhfordmdpc@gmail.com</w:t>
    </w:r>
    <w:bookmarkStart w:id="27" w:name="_GoBack"/>
    <w:bookmarkEnd w:id="0"/>
    <w:bookmarkEnd w:id="1"/>
    <w:bookmarkEnd w:id="2"/>
    <w:bookmarkEnd w:id="3"/>
    <w:bookmarkEnd w:id="4"/>
    <w:bookmarkEnd w:id="5"/>
    <w:bookmarkEnd w:id="6"/>
    <w:bookmarkEnd w:id="7"/>
    <w:bookmarkEnd w:id="8"/>
    <w:bookmarkEnd w:id="9"/>
    <w:bookmarkEnd w:id="10"/>
    <w:bookmarkEnd w:id="11"/>
    <w:bookmarkEnd w:id="12"/>
    <w:bookmarkEnd w:id="13"/>
    <w:bookmarkEnd w:id="14"/>
    <w:bookmarkEnd w:id="15"/>
    <w:bookmarkEnd w:id="16"/>
    <w:bookmarkEnd w:id="17"/>
    <w:bookmarkEnd w:id="18"/>
    <w:bookmarkEnd w:id="19"/>
    <w:bookmarkEnd w:id="20"/>
    <w:bookmarkEnd w:id="21"/>
    <w:bookmarkEnd w:id="22"/>
    <w:bookmarkEnd w:id="23"/>
    <w:bookmarkEnd w:id="24"/>
    <w:bookmarkEnd w:id="25"/>
    <w:bookmarkEnd w:id="26"/>
    <w:bookmarkEnd w:id="27"/>
  </w:p>
  <w:p w:rsidR="00291197" w:rsidRDefault="00291197" w:rsidP="00CE3AC9">
    <w:pPr>
      <w:jc w:val="center"/>
      <w:rPr>
        <w:rFonts w:eastAsiaTheme="minorEastAsia"/>
        <w:sz w:val="24"/>
        <w:szCs w:val="24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91197" w:rsidRDefault="0029119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107C1C"/>
    <w:rsid w:val="000647D3"/>
    <w:rsid w:val="000B3A59"/>
    <w:rsid w:val="001034CA"/>
    <w:rsid w:val="0010543C"/>
    <w:rsid w:val="00106B0D"/>
    <w:rsid w:val="00107C1C"/>
    <w:rsid w:val="001B00CA"/>
    <w:rsid w:val="001B3438"/>
    <w:rsid w:val="001C2AC9"/>
    <w:rsid w:val="001E1D5D"/>
    <w:rsid w:val="00223F77"/>
    <w:rsid w:val="00291197"/>
    <w:rsid w:val="002D18F8"/>
    <w:rsid w:val="00323149"/>
    <w:rsid w:val="003535B1"/>
    <w:rsid w:val="00357E98"/>
    <w:rsid w:val="003C634B"/>
    <w:rsid w:val="00404194"/>
    <w:rsid w:val="00450646"/>
    <w:rsid w:val="004B6D22"/>
    <w:rsid w:val="004C5F72"/>
    <w:rsid w:val="005E3BBD"/>
    <w:rsid w:val="00602C18"/>
    <w:rsid w:val="006F13EE"/>
    <w:rsid w:val="007058AE"/>
    <w:rsid w:val="007151A8"/>
    <w:rsid w:val="0074658B"/>
    <w:rsid w:val="007504AF"/>
    <w:rsid w:val="007C41AE"/>
    <w:rsid w:val="00816947"/>
    <w:rsid w:val="008E4D93"/>
    <w:rsid w:val="008F2062"/>
    <w:rsid w:val="0093715B"/>
    <w:rsid w:val="009643B8"/>
    <w:rsid w:val="00973E12"/>
    <w:rsid w:val="009854F3"/>
    <w:rsid w:val="009915F8"/>
    <w:rsid w:val="009A0C14"/>
    <w:rsid w:val="009A63FE"/>
    <w:rsid w:val="009D0261"/>
    <w:rsid w:val="00A5608D"/>
    <w:rsid w:val="00AA2D1E"/>
    <w:rsid w:val="00AB4554"/>
    <w:rsid w:val="00AE4948"/>
    <w:rsid w:val="00B062E9"/>
    <w:rsid w:val="00B11754"/>
    <w:rsid w:val="00B16EB1"/>
    <w:rsid w:val="00BD018A"/>
    <w:rsid w:val="00BD2161"/>
    <w:rsid w:val="00BF329A"/>
    <w:rsid w:val="00C12FE6"/>
    <w:rsid w:val="00CE3AC9"/>
    <w:rsid w:val="00D41B60"/>
    <w:rsid w:val="00D809A0"/>
    <w:rsid w:val="00D94978"/>
    <w:rsid w:val="00DA7967"/>
    <w:rsid w:val="00DC3E5E"/>
    <w:rsid w:val="00DD588C"/>
    <w:rsid w:val="00DE1762"/>
    <w:rsid w:val="00DE429A"/>
    <w:rsid w:val="00E32E9D"/>
    <w:rsid w:val="00E559C3"/>
    <w:rsid w:val="00E75E2A"/>
    <w:rsid w:val="00E77B7D"/>
    <w:rsid w:val="00E85B55"/>
    <w:rsid w:val="00EB3897"/>
    <w:rsid w:val="00EE5978"/>
    <w:rsid w:val="00F6428B"/>
    <w:rsid w:val="00FA670C"/>
    <w:rsid w:val="00FE336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85B55"/>
  </w:style>
  <w:style w:type="paragraph" w:styleId="Heading1">
    <w:name w:val="heading 1"/>
    <w:basedOn w:val="Normal"/>
    <w:next w:val="Normal"/>
    <w:uiPriority w:val="9"/>
    <w:qFormat/>
    <w:rsid w:val="00E85B55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E85B55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E85B55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E85B55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E85B55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E85B55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00E85B55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sid w:val="00E85B55"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10543C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0543C"/>
  </w:style>
  <w:style w:type="paragraph" w:styleId="Footer">
    <w:name w:val="footer"/>
    <w:basedOn w:val="Normal"/>
    <w:link w:val="FooterChar"/>
    <w:uiPriority w:val="99"/>
    <w:unhideWhenUsed/>
    <w:rsid w:val="0010543C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543C"/>
  </w:style>
  <w:style w:type="character" w:styleId="Hyperlink">
    <w:name w:val="Hyperlink"/>
    <w:basedOn w:val="DefaultParagraphFont"/>
    <w:uiPriority w:val="99"/>
    <w:unhideWhenUsed/>
    <w:rsid w:val="00291197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2301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53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Apex_Online\NewVersion-main\PainTrax.Web\wwwroot\Uploads\HeaderTemplate\f91846ce-729e-458b-891c-a18cd2ef0848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f91846ce-729e-458b-891c-a18cd2ef0848</Template>
  <TotalTime>17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User</cp:lastModifiedBy>
  <cp:revision>35</cp:revision>
  <dcterms:created xsi:type="dcterms:W3CDTF">2024-07-23T13:20:00Z</dcterms:created>
  <dcterms:modified xsi:type="dcterms:W3CDTF">2025-10-09T14:58:00Z</dcterms:modified>
</cp:coreProperties>
</file>